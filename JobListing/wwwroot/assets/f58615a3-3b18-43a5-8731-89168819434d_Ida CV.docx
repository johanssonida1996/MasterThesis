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page" w:horzAnchor="margin" w:tblpY="1141"/>
        <w:tblW w:w="10503" w:type="dxa"/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3600"/>
        <w:gridCol w:w="720"/>
        <w:gridCol w:w="6183"/>
      </w:tblGrid>
      <w:tr w:rsidR="006078D5" w:rsidRPr="00190E48" w14:paraId="038BADE3" w14:textId="77777777" w:rsidTr="006078D5">
        <w:trPr>
          <w:trHeight w:val="2745"/>
        </w:trPr>
        <w:tc>
          <w:tcPr>
            <w:tcW w:w="3600" w:type="dxa"/>
            <w:vAlign w:val="bottom"/>
          </w:tcPr>
          <w:p w14:paraId="35DBABFA" w14:textId="77777777" w:rsidR="006078D5" w:rsidRDefault="006078D5" w:rsidP="001B1FB5">
            <w:pPr>
              <w:tabs>
                <w:tab w:val="left" w:pos="990"/>
              </w:tabs>
              <w:jc w:val="center"/>
            </w:pPr>
            <w:r>
              <w:rPr>
                <w:noProof/>
                <w:lang w:bidi="sv-SE"/>
              </w:rPr>
              <mc:AlternateContent>
                <mc:Choice Requires="wps">
                  <w:drawing>
                    <wp:inline distT="0" distB="0" distL="0" distR="0" wp14:anchorId="11D2D26C" wp14:editId="46705143">
                      <wp:extent cx="2122805" cy="2122805"/>
                      <wp:effectExtent l="19050" t="19050" r="29845" b="29845"/>
                      <wp:docPr id="2" name="Ellips 2" title="Professionell porträttbild av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326" t="-5321" r="-326" b="-19679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AFE7F5F" id="Ellips 2" o:spid="_x0000_s1026" alt="Titel: Professionell porträttbild av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//AABEIBaoEi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7616252" w14:textId="77777777" w:rsidR="006078D5" w:rsidRPr="00BB26FE" w:rsidRDefault="006078D5" w:rsidP="001B1FB5">
            <w:pPr>
              <w:tabs>
                <w:tab w:val="left" w:pos="990"/>
              </w:tabs>
              <w:rPr>
                <w:sz w:val="56"/>
                <w:szCs w:val="56"/>
              </w:rPr>
            </w:pPr>
          </w:p>
        </w:tc>
        <w:tc>
          <w:tcPr>
            <w:tcW w:w="6183" w:type="dxa"/>
            <w:vMerge w:val="restart"/>
            <w:tcBorders>
              <w:top w:val="nil"/>
            </w:tcBorders>
            <w:vAlign w:val="bottom"/>
          </w:tcPr>
          <w:p w14:paraId="74B7DC62" w14:textId="77777777" w:rsidR="006078D5" w:rsidRDefault="006078D5" w:rsidP="001B1FB5">
            <w:pPr>
              <w:pStyle w:val="Rubrik"/>
              <w:rPr>
                <w:sz w:val="56"/>
                <w:szCs w:val="56"/>
              </w:rPr>
            </w:pPr>
          </w:p>
          <w:p w14:paraId="7E05CF15" w14:textId="4C8E950F" w:rsidR="006078D5" w:rsidRPr="0099786F" w:rsidRDefault="006078D5" w:rsidP="001B1FB5">
            <w:pPr>
              <w:pStyle w:val="Rubrik"/>
              <w:rPr>
                <w:b/>
                <w:bCs/>
                <w:sz w:val="28"/>
                <w:szCs w:val="28"/>
              </w:rPr>
            </w:pPr>
            <w:r w:rsidRPr="0099786F">
              <w:rPr>
                <w:b/>
                <w:bCs/>
                <w:sz w:val="28"/>
                <w:szCs w:val="28"/>
              </w:rPr>
              <w:t>IDA JOHANSSON</w:t>
            </w:r>
          </w:p>
          <w:sdt>
            <w:sdtPr>
              <w:rPr>
                <w:szCs w:val="22"/>
              </w:rPr>
              <w:id w:val="1049110328"/>
              <w:placeholder>
                <w:docPart w:val="64D89F1485C9467B898D958FF8AD200D"/>
              </w:placeholder>
              <w:temporary/>
              <w:showingPlcHdr/>
              <w15:appearance w15:val="hidden"/>
            </w:sdtPr>
            <w:sdtEndPr/>
            <w:sdtContent>
              <w:p w14:paraId="29A136FD" w14:textId="3D3519BF" w:rsidR="006078D5" w:rsidRPr="00BB26FE" w:rsidRDefault="006078D5" w:rsidP="001B1FB5">
                <w:pPr>
                  <w:pStyle w:val="Rubrik2"/>
                  <w:rPr>
                    <w:szCs w:val="22"/>
                  </w:rPr>
                </w:pPr>
                <w:r w:rsidRPr="00311656">
                  <w:rPr>
                    <w:szCs w:val="22"/>
                    <w:lang w:bidi="sv-SE"/>
                  </w:rPr>
                  <w:t>UTBILDNING</w:t>
                </w:r>
              </w:p>
            </w:sdtContent>
          </w:sdt>
          <w:p w14:paraId="74B4609B" w14:textId="6DFCF8CA" w:rsidR="00C22DF2" w:rsidRDefault="00C22DF2" w:rsidP="001B1FB5">
            <w:pPr>
              <w:pStyle w:val="Rubrik4"/>
              <w:rPr>
                <w:sz w:val="22"/>
              </w:rPr>
            </w:pPr>
            <w:r>
              <w:rPr>
                <w:sz w:val="22"/>
              </w:rPr>
              <w:t xml:space="preserve">Webbutvecklare.NET, EC Utbildning </w:t>
            </w:r>
          </w:p>
          <w:p w14:paraId="1CE15173" w14:textId="6805CE2D" w:rsidR="00C22DF2" w:rsidRPr="00C22DF2" w:rsidRDefault="00C22DF2" w:rsidP="00C22DF2">
            <w:pPr>
              <w:rPr>
                <w:sz w:val="22"/>
              </w:rPr>
            </w:pPr>
            <w:r w:rsidRPr="00C22DF2">
              <w:rPr>
                <w:sz w:val="22"/>
              </w:rPr>
              <w:t>2020-08-24 – Pågående</w:t>
            </w:r>
          </w:p>
          <w:p w14:paraId="19D9E224" w14:textId="78D62A82" w:rsidR="00C22DF2" w:rsidRPr="00C22DF2" w:rsidRDefault="00C22DF2" w:rsidP="00C22DF2">
            <w:pPr>
              <w:rPr>
                <w:sz w:val="22"/>
              </w:rPr>
            </w:pPr>
            <w:r>
              <w:rPr>
                <w:sz w:val="22"/>
              </w:rPr>
              <w:t>Studerar till Webbutvecklare där vi</w:t>
            </w:r>
            <w:r w:rsidRPr="00C22DF2">
              <w:rPr>
                <w:sz w:val="22"/>
              </w:rPr>
              <w:t xml:space="preserve"> lär </w:t>
            </w:r>
            <w:r>
              <w:rPr>
                <w:sz w:val="22"/>
              </w:rPr>
              <w:t>oss</w:t>
            </w:r>
            <w:r w:rsidRPr="00C22DF2">
              <w:rPr>
                <w:sz w:val="22"/>
              </w:rPr>
              <w:t xml:space="preserve"> bland annat att utveckla interaktiva webbsidor, applikationer och gränssnitt mot användare, databasdesign </w:t>
            </w:r>
            <w:r>
              <w:rPr>
                <w:sz w:val="22"/>
              </w:rPr>
              <w:t>samt</w:t>
            </w:r>
            <w:r w:rsidRPr="00C22DF2">
              <w:rPr>
                <w:sz w:val="22"/>
              </w:rPr>
              <w:t xml:space="preserve"> </w:t>
            </w:r>
            <w:proofErr w:type="gramStart"/>
            <w:r w:rsidRPr="00C22DF2">
              <w:rPr>
                <w:sz w:val="22"/>
              </w:rPr>
              <w:t>plattformsoberoende multimedia</w:t>
            </w:r>
            <w:proofErr w:type="gramEnd"/>
            <w:r w:rsidRPr="00C22DF2">
              <w:rPr>
                <w:sz w:val="22"/>
              </w:rPr>
              <w:t>-applikationer för webbpublicering.</w:t>
            </w:r>
          </w:p>
          <w:p w14:paraId="28C74E1F" w14:textId="0AEE580B" w:rsidR="006078D5" w:rsidRPr="00311656" w:rsidRDefault="006078D5" w:rsidP="001B1FB5">
            <w:pPr>
              <w:pStyle w:val="Rubrik4"/>
              <w:rPr>
                <w:sz w:val="22"/>
              </w:rPr>
            </w:pPr>
            <w:r w:rsidRPr="00311656">
              <w:rPr>
                <w:sz w:val="22"/>
              </w:rPr>
              <w:t xml:space="preserve">Alléskolan, Hallsberg </w:t>
            </w:r>
          </w:p>
          <w:p w14:paraId="010CB64F" w14:textId="77777777" w:rsidR="006078D5" w:rsidRPr="00311656" w:rsidRDefault="006078D5" w:rsidP="001B1FB5">
            <w:pPr>
              <w:pStyle w:val="Datum"/>
              <w:rPr>
                <w:sz w:val="22"/>
                <w:lang w:bidi="sv-SE"/>
              </w:rPr>
            </w:pPr>
            <w:r w:rsidRPr="00311656">
              <w:rPr>
                <w:sz w:val="22"/>
              </w:rPr>
              <w:t>2013</w:t>
            </w:r>
            <w:r w:rsidRPr="00311656">
              <w:rPr>
                <w:sz w:val="22"/>
                <w:lang w:bidi="sv-SE"/>
              </w:rPr>
              <w:t>–2015</w:t>
            </w:r>
          </w:p>
          <w:p w14:paraId="5FBAAD45" w14:textId="77777777" w:rsidR="006078D5" w:rsidRPr="00311656" w:rsidRDefault="006078D5" w:rsidP="001B1FB5">
            <w:pPr>
              <w:rPr>
                <w:sz w:val="22"/>
              </w:rPr>
            </w:pPr>
            <w:r w:rsidRPr="00311656">
              <w:rPr>
                <w:sz w:val="22"/>
              </w:rPr>
              <w:t xml:space="preserve">Samhällsvetenskapliga programmet med inriktning samhällsvetenskap. Favoritämnen var matematik och entreprenörskap.  </w:t>
            </w:r>
          </w:p>
          <w:sdt>
            <w:sdtPr>
              <w:rPr>
                <w:szCs w:val="22"/>
              </w:rPr>
              <w:id w:val="1001553383"/>
              <w:placeholder>
                <w:docPart w:val="C6DE73C9763D4ED7BAD9017DD688DEE4"/>
              </w:placeholder>
              <w:temporary/>
              <w:showingPlcHdr/>
              <w15:appearance w15:val="hidden"/>
            </w:sdtPr>
            <w:sdtEndPr/>
            <w:sdtContent>
              <w:p w14:paraId="17960F3B" w14:textId="36EB7171" w:rsidR="006078D5" w:rsidRPr="00BB26FE" w:rsidRDefault="006078D5" w:rsidP="001B1FB5">
                <w:pPr>
                  <w:pStyle w:val="Rubrik2"/>
                  <w:rPr>
                    <w:szCs w:val="22"/>
                  </w:rPr>
                </w:pPr>
                <w:r w:rsidRPr="00311656">
                  <w:rPr>
                    <w:sz w:val="24"/>
                    <w:szCs w:val="24"/>
                    <w:lang w:bidi="sv-SE"/>
                  </w:rPr>
                  <w:t>ARBETSLIVSERFARENHET</w:t>
                </w:r>
              </w:p>
            </w:sdtContent>
          </w:sdt>
          <w:p w14:paraId="4F27EEF9" w14:textId="5620216A" w:rsidR="006D70B0" w:rsidRPr="00311656" w:rsidRDefault="006D70B0" w:rsidP="001B1FB5">
            <w:pPr>
              <w:pStyle w:val="Rubrik4"/>
              <w:rPr>
                <w:sz w:val="22"/>
              </w:rPr>
            </w:pPr>
            <w:r w:rsidRPr="00311656">
              <w:rPr>
                <w:sz w:val="22"/>
              </w:rPr>
              <w:t xml:space="preserve">Hasselfors Garden AB – </w:t>
            </w:r>
            <w:proofErr w:type="spellStart"/>
            <w:r w:rsidRPr="00311656">
              <w:rPr>
                <w:sz w:val="22"/>
              </w:rPr>
              <w:t>Cust</w:t>
            </w:r>
            <w:r w:rsidR="005A2583" w:rsidRPr="00311656">
              <w:rPr>
                <w:sz w:val="22"/>
              </w:rPr>
              <w:t>o</w:t>
            </w:r>
            <w:r w:rsidRPr="00311656">
              <w:rPr>
                <w:sz w:val="22"/>
              </w:rPr>
              <w:t>mer</w:t>
            </w:r>
            <w:proofErr w:type="spellEnd"/>
            <w:r w:rsidRPr="00311656">
              <w:rPr>
                <w:sz w:val="22"/>
              </w:rPr>
              <w:t xml:space="preserve"> Service </w:t>
            </w:r>
            <w:proofErr w:type="spellStart"/>
            <w:r w:rsidRPr="00311656">
              <w:rPr>
                <w:sz w:val="22"/>
              </w:rPr>
              <w:t>Advisor</w:t>
            </w:r>
            <w:proofErr w:type="spellEnd"/>
            <w:r w:rsidRPr="00311656">
              <w:rPr>
                <w:sz w:val="22"/>
              </w:rPr>
              <w:t xml:space="preserve"> </w:t>
            </w:r>
          </w:p>
          <w:p w14:paraId="1718A810" w14:textId="63E05F12" w:rsidR="006D70B0" w:rsidRPr="00311656" w:rsidRDefault="002E3967" w:rsidP="006D70B0">
            <w:pPr>
              <w:rPr>
                <w:sz w:val="22"/>
                <w:szCs w:val="28"/>
              </w:rPr>
            </w:pPr>
            <w:r w:rsidRPr="00311656">
              <w:rPr>
                <w:sz w:val="22"/>
                <w:szCs w:val="28"/>
              </w:rPr>
              <w:t>2020</w:t>
            </w:r>
            <w:r w:rsidR="005D00BD" w:rsidRPr="00311656">
              <w:rPr>
                <w:sz w:val="22"/>
                <w:szCs w:val="28"/>
              </w:rPr>
              <w:t>-</w:t>
            </w:r>
            <w:r w:rsidR="0099786F" w:rsidRPr="00311656">
              <w:rPr>
                <w:sz w:val="22"/>
                <w:szCs w:val="28"/>
              </w:rPr>
              <w:t>02</w:t>
            </w:r>
            <w:r w:rsidR="005D00BD" w:rsidRPr="00311656">
              <w:rPr>
                <w:sz w:val="22"/>
                <w:szCs w:val="28"/>
              </w:rPr>
              <w:t>-</w:t>
            </w:r>
            <w:r w:rsidR="0099786F" w:rsidRPr="00311656">
              <w:rPr>
                <w:sz w:val="22"/>
                <w:szCs w:val="28"/>
              </w:rPr>
              <w:t xml:space="preserve">01- </w:t>
            </w:r>
            <w:r w:rsidR="00C22DF2">
              <w:rPr>
                <w:sz w:val="22"/>
                <w:szCs w:val="28"/>
              </w:rPr>
              <w:t>2020-08-07</w:t>
            </w:r>
          </w:p>
          <w:p w14:paraId="1241FACC" w14:textId="381FB82E" w:rsidR="00311656" w:rsidRDefault="002A085B" w:rsidP="00311656">
            <w:pPr>
              <w:rPr>
                <w:sz w:val="22"/>
                <w:szCs w:val="28"/>
              </w:rPr>
            </w:pPr>
            <w:r w:rsidRPr="00311656">
              <w:rPr>
                <w:sz w:val="22"/>
                <w:szCs w:val="28"/>
              </w:rPr>
              <w:t xml:space="preserve">I ett team på </w:t>
            </w:r>
            <w:r w:rsidR="00B63421" w:rsidRPr="00311656">
              <w:rPr>
                <w:sz w:val="22"/>
                <w:szCs w:val="28"/>
              </w:rPr>
              <w:t>fem</w:t>
            </w:r>
            <w:r w:rsidRPr="00311656">
              <w:rPr>
                <w:sz w:val="22"/>
                <w:szCs w:val="28"/>
              </w:rPr>
              <w:t xml:space="preserve"> personer arbetar vi dagligen </w:t>
            </w:r>
            <w:r w:rsidR="00AA39ED" w:rsidRPr="00311656">
              <w:rPr>
                <w:sz w:val="22"/>
                <w:szCs w:val="28"/>
              </w:rPr>
              <w:t>kundtjänst</w:t>
            </w:r>
            <w:r w:rsidR="00826154" w:rsidRPr="00311656">
              <w:rPr>
                <w:sz w:val="22"/>
                <w:szCs w:val="28"/>
              </w:rPr>
              <w:t>,</w:t>
            </w:r>
            <w:r w:rsidR="00AA39ED" w:rsidRPr="00311656">
              <w:rPr>
                <w:sz w:val="22"/>
                <w:szCs w:val="28"/>
              </w:rPr>
              <w:t xml:space="preserve"> order och transportbokning</w:t>
            </w:r>
            <w:r w:rsidR="00826154" w:rsidRPr="00311656">
              <w:rPr>
                <w:sz w:val="22"/>
                <w:szCs w:val="28"/>
              </w:rPr>
              <w:t>.</w:t>
            </w:r>
            <w:r w:rsidR="0036358B" w:rsidRPr="00311656">
              <w:rPr>
                <w:sz w:val="22"/>
                <w:szCs w:val="28"/>
              </w:rPr>
              <w:t xml:space="preserve"> </w:t>
            </w:r>
            <w:r w:rsidR="00F2650F" w:rsidRPr="00311656">
              <w:rPr>
                <w:sz w:val="22"/>
                <w:szCs w:val="28"/>
              </w:rPr>
              <w:t>Vid o</w:t>
            </w:r>
            <w:r w:rsidRPr="00311656">
              <w:rPr>
                <w:sz w:val="22"/>
                <w:szCs w:val="28"/>
              </w:rPr>
              <w:t>rder</w:t>
            </w:r>
            <w:r w:rsidR="00D47066" w:rsidRPr="00311656">
              <w:rPr>
                <w:sz w:val="22"/>
                <w:szCs w:val="28"/>
              </w:rPr>
              <w:t>bokning</w:t>
            </w:r>
            <w:r w:rsidR="006C6F76" w:rsidRPr="00311656">
              <w:rPr>
                <w:sz w:val="22"/>
                <w:szCs w:val="28"/>
              </w:rPr>
              <w:t xml:space="preserve"> ansvarar </w:t>
            </w:r>
            <w:r w:rsidR="00826154" w:rsidRPr="00311656">
              <w:rPr>
                <w:sz w:val="22"/>
                <w:szCs w:val="28"/>
              </w:rPr>
              <w:t xml:space="preserve">vi </w:t>
            </w:r>
            <w:r w:rsidR="006C6F76" w:rsidRPr="00311656">
              <w:rPr>
                <w:sz w:val="22"/>
                <w:szCs w:val="28"/>
              </w:rPr>
              <w:t>för at</w:t>
            </w:r>
            <w:r w:rsidR="00826154" w:rsidRPr="00311656">
              <w:rPr>
                <w:sz w:val="22"/>
                <w:szCs w:val="28"/>
              </w:rPr>
              <w:t xml:space="preserve">t </w:t>
            </w:r>
            <w:r w:rsidR="006C6F76" w:rsidRPr="00311656">
              <w:rPr>
                <w:sz w:val="22"/>
                <w:szCs w:val="28"/>
              </w:rPr>
              <w:t>lägga order till kunde</w:t>
            </w:r>
            <w:r w:rsidR="00EF1841" w:rsidRPr="00311656">
              <w:rPr>
                <w:sz w:val="22"/>
                <w:szCs w:val="28"/>
              </w:rPr>
              <w:t>r</w:t>
            </w:r>
            <w:r w:rsidR="00DF1E01" w:rsidRPr="00311656">
              <w:rPr>
                <w:sz w:val="22"/>
                <w:szCs w:val="28"/>
              </w:rPr>
              <w:t xml:space="preserve">. </w:t>
            </w:r>
            <w:r w:rsidR="008A065C" w:rsidRPr="00311656">
              <w:rPr>
                <w:sz w:val="22"/>
                <w:szCs w:val="28"/>
              </w:rPr>
              <w:t>T</w:t>
            </w:r>
            <w:r w:rsidR="00DF1E01" w:rsidRPr="00311656">
              <w:rPr>
                <w:sz w:val="22"/>
                <w:szCs w:val="28"/>
              </w:rPr>
              <w:t>ransportbokning</w:t>
            </w:r>
            <w:r w:rsidR="008A065C" w:rsidRPr="00311656">
              <w:rPr>
                <w:sz w:val="22"/>
                <w:szCs w:val="28"/>
              </w:rPr>
              <w:t>en innebär att vi</w:t>
            </w:r>
            <w:r w:rsidR="00FC5BB7" w:rsidRPr="00311656">
              <w:rPr>
                <w:sz w:val="22"/>
                <w:szCs w:val="28"/>
              </w:rPr>
              <w:t xml:space="preserve"> </w:t>
            </w:r>
            <w:r w:rsidR="008576FF" w:rsidRPr="00311656">
              <w:rPr>
                <w:sz w:val="22"/>
                <w:szCs w:val="28"/>
              </w:rPr>
              <w:t xml:space="preserve">bokar upp transporter med olika transportörer. </w:t>
            </w:r>
            <w:r w:rsidR="00B23B0A" w:rsidRPr="00311656">
              <w:rPr>
                <w:sz w:val="22"/>
                <w:szCs w:val="28"/>
              </w:rPr>
              <w:t>Vi har k</w:t>
            </w:r>
            <w:r w:rsidR="008576FF" w:rsidRPr="00311656">
              <w:rPr>
                <w:sz w:val="22"/>
                <w:szCs w:val="28"/>
              </w:rPr>
              <w:t xml:space="preserve">undtjänst via telefon och </w:t>
            </w:r>
            <w:proofErr w:type="gramStart"/>
            <w:r w:rsidR="008576FF" w:rsidRPr="00311656">
              <w:rPr>
                <w:sz w:val="22"/>
                <w:szCs w:val="28"/>
              </w:rPr>
              <w:t>mail</w:t>
            </w:r>
            <w:proofErr w:type="gramEnd"/>
            <w:r w:rsidR="008576FF" w:rsidRPr="00311656">
              <w:rPr>
                <w:sz w:val="22"/>
                <w:szCs w:val="28"/>
              </w:rPr>
              <w:t xml:space="preserve"> där vi tar emot order, </w:t>
            </w:r>
            <w:r w:rsidR="00CB71F1" w:rsidRPr="00311656">
              <w:rPr>
                <w:sz w:val="22"/>
                <w:szCs w:val="28"/>
              </w:rPr>
              <w:t xml:space="preserve">ger råd till kunder samt tar emot reklamationer. </w:t>
            </w:r>
            <w:r w:rsidR="008B46FB" w:rsidRPr="00311656">
              <w:rPr>
                <w:sz w:val="22"/>
                <w:szCs w:val="28"/>
              </w:rPr>
              <w:t xml:space="preserve"> </w:t>
            </w:r>
          </w:p>
          <w:p w14:paraId="7789E663" w14:textId="77777777" w:rsidR="00311656" w:rsidRDefault="00311656" w:rsidP="00311656">
            <w:pPr>
              <w:rPr>
                <w:sz w:val="22"/>
                <w:szCs w:val="28"/>
              </w:rPr>
            </w:pPr>
          </w:p>
          <w:p w14:paraId="72D2FD3B" w14:textId="083F180A" w:rsidR="006078D5" w:rsidRPr="00311656" w:rsidRDefault="006078D5" w:rsidP="00311656">
            <w:pPr>
              <w:rPr>
                <w:b/>
                <w:bCs/>
                <w:sz w:val="22"/>
                <w:szCs w:val="28"/>
              </w:rPr>
            </w:pPr>
            <w:proofErr w:type="spellStart"/>
            <w:r w:rsidRPr="00311656">
              <w:rPr>
                <w:b/>
                <w:bCs/>
                <w:sz w:val="22"/>
              </w:rPr>
              <w:t>Epiroc</w:t>
            </w:r>
            <w:proofErr w:type="spellEnd"/>
            <w:r w:rsidRPr="00311656">
              <w:rPr>
                <w:b/>
                <w:bCs/>
                <w:sz w:val="22"/>
              </w:rPr>
              <w:t xml:space="preserve"> AB</w:t>
            </w:r>
            <w:r w:rsidRPr="00311656">
              <w:rPr>
                <w:b/>
                <w:bCs/>
                <w:sz w:val="22"/>
                <w:lang w:bidi="sv-SE"/>
              </w:rPr>
              <w:t xml:space="preserve"> - </w:t>
            </w:r>
            <w:r w:rsidRPr="00311656">
              <w:rPr>
                <w:b/>
                <w:bCs/>
                <w:sz w:val="22"/>
              </w:rPr>
              <w:t xml:space="preserve">Materialhanterare </w:t>
            </w:r>
          </w:p>
          <w:p w14:paraId="2349C67B" w14:textId="4B6F893E" w:rsidR="006078D5" w:rsidRPr="00311656" w:rsidRDefault="006F036B" w:rsidP="006F036B">
            <w:pPr>
              <w:pStyle w:val="Datum"/>
              <w:rPr>
                <w:sz w:val="22"/>
              </w:rPr>
            </w:pPr>
            <w:r w:rsidRPr="00311656">
              <w:rPr>
                <w:sz w:val="22"/>
              </w:rPr>
              <w:t>2019</w:t>
            </w:r>
            <w:r w:rsidR="005D00BD" w:rsidRPr="00311656">
              <w:rPr>
                <w:sz w:val="22"/>
              </w:rPr>
              <w:t>-</w:t>
            </w:r>
            <w:r w:rsidR="008A29F1" w:rsidRPr="00311656">
              <w:rPr>
                <w:sz w:val="22"/>
              </w:rPr>
              <w:t>06</w:t>
            </w:r>
            <w:r w:rsidR="005D00BD" w:rsidRPr="00311656">
              <w:rPr>
                <w:sz w:val="22"/>
              </w:rPr>
              <w:t>-</w:t>
            </w:r>
            <w:r w:rsidR="002E3967" w:rsidRPr="00311656">
              <w:rPr>
                <w:sz w:val="22"/>
              </w:rPr>
              <w:t>10</w:t>
            </w:r>
            <w:r w:rsidRPr="00311656">
              <w:rPr>
                <w:sz w:val="22"/>
                <w:lang w:bidi="sv-SE"/>
              </w:rPr>
              <w:t>-</w:t>
            </w:r>
            <w:r w:rsidR="00A23863" w:rsidRPr="00311656">
              <w:rPr>
                <w:sz w:val="22"/>
                <w:lang w:bidi="sv-SE"/>
              </w:rPr>
              <w:t>2019</w:t>
            </w:r>
            <w:r w:rsidR="005D00BD" w:rsidRPr="00311656">
              <w:rPr>
                <w:sz w:val="22"/>
                <w:lang w:bidi="sv-SE"/>
              </w:rPr>
              <w:t>-</w:t>
            </w:r>
            <w:r w:rsidR="002E3967" w:rsidRPr="00311656">
              <w:rPr>
                <w:sz w:val="22"/>
                <w:lang w:bidi="sv-SE"/>
              </w:rPr>
              <w:t>12</w:t>
            </w:r>
            <w:r w:rsidR="005D00BD" w:rsidRPr="00311656">
              <w:rPr>
                <w:sz w:val="22"/>
                <w:lang w:bidi="sv-SE"/>
              </w:rPr>
              <w:t>-</w:t>
            </w:r>
            <w:r w:rsidR="002E3967" w:rsidRPr="00311656">
              <w:rPr>
                <w:sz w:val="22"/>
                <w:lang w:bidi="sv-SE"/>
              </w:rPr>
              <w:t>10</w:t>
            </w:r>
          </w:p>
          <w:p w14:paraId="605034DF" w14:textId="5ACCDB73" w:rsidR="006078D5" w:rsidRPr="00311656" w:rsidRDefault="006078D5" w:rsidP="001B1FB5">
            <w:pPr>
              <w:rPr>
                <w:sz w:val="22"/>
              </w:rPr>
            </w:pPr>
            <w:r w:rsidRPr="00311656">
              <w:rPr>
                <w:sz w:val="22"/>
              </w:rPr>
              <w:t xml:space="preserve">Som materialhanterare på </w:t>
            </w:r>
            <w:proofErr w:type="spellStart"/>
            <w:r w:rsidRPr="00311656">
              <w:rPr>
                <w:sz w:val="22"/>
              </w:rPr>
              <w:t>Epiroc</w:t>
            </w:r>
            <w:r w:rsidR="00A23863" w:rsidRPr="00311656">
              <w:rPr>
                <w:sz w:val="22"/>
              </w:rPr>
              <w:t>’s</w:t>
            </w:r>
            <w:proofErr w:type="spellEnd"/>
            <w:r w:rsidR="00A23863" w:rsidRPr="00311656">
              <w:rPr>
                <w:sz w:val="22"/>
              </w:rPr>
              <w:t xml:space="preserve"> gods</w:t>
            </w:r>
            <w:r w:rsidR="00BE5EF3" w:rsidRPr="00311656">
              <w:rPr>
                <w:sz w:val="22"/>
              </w:rPr>
              <w:t>mottagning</w:t>
            </w:r>
            <w:r w:rsidRPr="00311656">
              <w:rPr>
                <w:sz w:val="22"/>
              </w:rPr>
              <w:t xml:space="preserve"> ansvara</w:t>
            </w:r>
            <w:r w:rsidR="00AB0DCD" w:rsidRPr="00311656">
              <w:rPr>
                <w:sz w:val="22"/>
              </w:rPr>
              <w:t xml:space="preserve">de </w:t>
            </w:r>
            <w:r w:rsidRPr="00311656">
              <w:rPr>
                <w:sz w:val="22"/>
              </w:rPr>
              <w:t>jag för material som ska packa</w:t>
            </w:r>
            <w:r w:rsidR="00AB0DCD" w:rsidRPr="00311656">
              <w:rPr>
                <w:sz w:val="22"/>
              </w:rPr>
              <w:t>des</w:t>
            </w:r>
            <w:r w:rsidRPr="00311656">
              <w:rPr>
                <w:sz w:val="22"/>
              </w:rPr>
              <w:t xml:space="preserve"> upp och registrera</w:t>
            </w:r>
            <w:r w:rsidR="00AB0DCD" w:rsidRPr="00311656">
              <w:rPr>
                <w:sz w:val="22"/>
              </w:rPr>
              <w:t>des</w:t>
            </w:r>
            <w:r w:rsidRPr="00311656">
              <w:rPr>
                <w:sz w:val="22"/>
              </w:rPr>
              <w:t xml:space="preserve"> in på lagret. </w:t>
            </w:r>
            <w:r w:rsidR="00A23863" w:rsidRPr="00311656">
              <w:rPr>
                <w:sz w:val="22"/>
              </w:rPr>
              <w:t>Dagligt arbete i M3.</w:t>
            </w:r>
          </w:p>
          <w:p w14:paraId="75499382" w14:textId="22ACE102" w:rsidR="003A598D" w:rsidRDefault="003A598D" w:rsidP="001B1FB5">
            <w:pPr>
              <w:rPr>
                <w:sz w:val="20"/>
                <w:szCs w:val="20"/>
              </w:rPr>
            </w:pPr>
          </w:p>
          <w:p w14:paraId="33A66F6B" w14:textId="77777777" w:rsidR="00486A0F" w:rsidRPr="00BB26FE" w:rsidRDefault="00486A0F" w:rsidP="00486A0F">
            <w:pPr>
              <w:pStyle w:val="Rubrik4"/>
              <w:rPr>
                <w:bCs/>
                <w:sz w:val="22"/>
              </w:rPr>
            </w:pPr>
            <w:proofErr w:type="spellStart"/>
            <w:r w:rsidRPr="00BB26FE">
              <w:rPr>
                <w:sz w:val="22"/>
              </w:rPr>
              <w:t>Zymbios</w:t>
            </w:r>
            <w:proofErr w:type="spellEnd"/>
            <w:r w:rsidRPr="00BB26FE">
              <w:rPr>
                <w:sz w:val="22"/>
              </w:rPr>
              <w:t xml:space="preserve"> AB</w:t>
            </w:r>
            <w:r w:rsidRPr="00BB26FE">
              <w:rPr>
                <w:sz w:val="22"/>
                <w:lang w:bidi="sv-SE"/>
              </w:rPr>
              <w:t xml:space="preserve"> - </w:t>
            </w:r>
            <w:r w:rsidRPr="00BB26FE">
              <w:rPr>
                <w:sz w:val="22"/>
              </w:rPr>
              <w:t>Materialhanterare</w:t>
            </w:r>
          </w:p>
          <w:p w14:paraId="130D3484" w14:textId="054F74C1" w:rsidR="00486A0F" w:rsidRPr="00BB26FE" w:rsidRDefault="00486A0F" w:rsidP="00486A0F">
            <w:pPr>
              <w:pStyle w:val="Datum"/>
              <w:rPr>
                <w:sz w:val="22"/>
              </w:rPr>
            </w:pPr>
            <w:r w:rsidRPr="00BB26FE">
              <w:rPr>
                <w:sz w:val="22"/>
              </w:rPr>
              <w:t>2018</w:t>
            </w:r>
            <w:r w:rsidRPr="00BB26FE">
              <w:rPr>
                <w:sz w:val="22"/>
                <w:lang w:bidi="sv-SE"/>
              </w:rPr>
              <w:t>–</w:t>
            </w:r>
            <w:r w:rsidRPr="00BB26FE">
              <w:rPr>
                <w:sz w:val="22"/>
              </w:rPr>
              <w:t>201</w:t>
            </w:r>
            <w:r>
              <w:rPr>
                <w:sz w:val="22"/>
              </w:rPr>
              <w:t>9</w:t>
            </w:r>
            <w:r>
              <w:rPr>
                <w:sz w:val="22"/>
              </w:rPr>
              <w:br/>
              <w:t>Plock och packning av varor på lagret. Daglig truckkörning.</w:t>
            </w:r>
          </w:p>
          <w:p w14:paraId="73B59CEB" w14:textId="77777777" w:rsidR="003A598D" w:rsidRPr="0099786F" w:rsidRDefault="003A598D" w:rsidP="001B1FB5">
            <w:pPr>
              <w:rPr>
                <w:sz w:val="20"/>
                <w:szCs w:val="20"/>
              </w:rPr>
            </w:pPr>
          </w:p>
          <w:p w14:paraId="19AE47C5" w14:textId="77777777" w:rsidR="006078D5" w:rsidRPr="00311656" w:rsidRDefault="006078D5" w:rsidP="001B1FB5">
            <w:pPr>
              <w:pStyle w:val="Rubrik4"/>
              <w:rPr>
                <w:bCs/>
                <w:sz w:val="22"/>
              </w:rPr>
            </w:pPr>
            <w:proofErr w:type="spellStart"/>
            <w:r w:rsidRPr="00311656">
              <w:rPr>
                <w:sz w:val="22"/>
                <w:lang w:bidi="sv-SE"/>
              </w:rPr>
              <w:t>Millcon</w:t>
            </w:r>
            <w:proofErr w:type="spellEnd"/>
            <w:r w:rsidRPr="00311656">
              <w:rPr>
                <w:sz w:val="22"/>
                <w:lang w:bidi="sv-SE"/>
              </w:rPr>
              <w:t xml:space="preserve"> AB - </w:t>
            </w:r>
            <w:r w:rsidRPr="00311656">
              <w:rPr>
                <w:sz w:val="22"/>
              </w:rPr>
              <w:t>Maskinoperatör</w:t>
            </w:r>
          </w:p>
          <w:p w14:paraId="4E03FF52" w14:textId="77777777" w:rsidR="006078D5" w:rsidRPr="00311656" w:rsidRDefault="006078D5" w:rsidP="001B1FB5">
            <w:pPr>
              <w:pStyle w:val="Datum"/>
              <w:rPr>
                <w:sz w:val="22"/>
              </w:rPr>
            </w:pPr>
            <w:r w:rsidRPr="00311656">
              <w:rPr>
                <w:sz w:val="22"/>
              </w:rPr>
              <w:t>2015</w:t>
            </w:r>
            <w:r w:rsidRPr="00311656">
              <w:rPr>
                <w:sz w:val="22"/>
                <w:lang w:bidi="sv-SE"/>
              </w:rPr>
              <w:t>–</w:t>
            </w:r>
            <w:r w:rsidRPr="00311656">
              <w:rPr>
                <w:sz w:val="22"/>
              </w:rPr>
              <w:t>2018</w:t>
            </w:r>
          </w:p>
          <w:p w14:paraId="4E33B43F" w14:textId="77777777" w:rsidR="00311656" w:rsidRPr="00311656" w:rsidRDefault="006078D5" w:rsidP="00311656">
            <w:pPr>
              <w:pStyle w:val="Datum"/>
              <w:rPr>
                <w:sz w:val="22"/>
              </w:rPr>
            </w:pPr>
            <w:r w:rsidRPr="00311656">
              <w:rPr>
                <w:sz w:val="22"/>
              </w:rPr>
              <w:t xml:space="preserve">Som maskinoperatör på </w:t>
            </w:r>
            <w:proofErr w:type="spellStart"/>
            <w:r w:rsidRPr="00311656">
              <w:rPr>
                <w:sz w:val="22"/>
              </w:rPr>
              <w:t>Millcon</w:t>
            </w:r>
            <w:proofErr w:type="spellEnd"/>
            <w:r w:rsidRPr="00311656">
              <w:rPr>
                <w:sz w:val="22"/>
              </w:rPr>
              <w:t xml:space="preserve"> arbetade vi i ett team av </w:t>
            </w:r>
            <w:r w:rsidR="0044083D" w:rsidRPr="00311656">
              <w:rPr>
                <w:sz w:val="22"/>
              </w:rPr>
              <w:t>fyra</w:t>
            </w:r>
            <w:r w:rsidRPr="00311656">
              <w:rPr>
                <w:sz w:val="22"/>
              </w:rPr>
              <w:t>-</w:t>
            </w:r>
            <w:r w:rsidR="0044083D" w:rsidRPr="00311656">
              <w:rPr>
                <w:sz w:val="22"/>
              </w:rPr>
              <w:t>fem</w:t>
            </w:r>
            <w:r w:rsidRPr="00311656">
              <w:rPr>
                <w:sz w:val="22"/>
              </w:rPr>
              <w:t xml:space="preserve"> personer som ansvarade för maskiner som konverterar papper. Daglig truckkörning och arbete i olika datasystem. </w:t>
            </w:r>
          </w:p>
          <w:p w14:paraId="215AB47E" w14:textId="77777777" w:rsidR="00311656" w:rsidRPr="00311656" w:rsidRDefault="00311656" w:rsidP="00311656">
            <w:pPr>
              <w:pStyle w:val="Datum"/>
              <w:rPr>
                <w:sz w:val="22"/>
              </w:rPr>
            </w:pPr>
          </w:p>
          <w:p w14:paraId="25D8C967" w14:textId="3096B997" w:rsidR="006078D5" w:rsidRPr="00311656" w:rsidRDefault="006078D5" w:rsidP="00311656">
            <w:pPr>
              <w:pStyle w:val="Datum"/>
              <w:rPr>
                <w:b/>
                <w:bCs/>
                <w:sz w:val="22"/>
              </w:rPr>
            </w:pPr>
            <w:r w:rsidRPr="00311656">
              <w:rPr>
                <w:b/>
                <w:bCs/>
                <w:sz w:val="22"/>
                <w:lang w:bidi="sv-SE"/>
              </w:rPr>
              <w:t xml:space="preserve">Ericsson AB - </w:t>
            </w:r>
            <w:r w:rsidRPr="00311656">
              <w:rPr>
                <w:b/>
                <w:bCs/>
                <w:sz w:val="22"/>
              </w:rPr>
              <w:t>Maskinoperatör</w:t>
            </w:r>
          </w:p>
          <w:p w14:paraId="08B32B0B" w14:textId="49425F87" w:rsidR="006078D5" w:rsidRPr="00311656" w:rsidRDefault="006078D5" w:rsidP="001B1FB5">
            <w:pPr>
              <w:pStyle w:val="Datum"/>
              <w:rPr>
                <w:sz w:val="22"/>
              </w:rPr>
            </w:pPr>
            <w:r w:rsidRPr="00311656">
              <w:rPr>
                <w:sz w:val="22"/>
              </w:rPr>
              <w:t>2015</w:t>
            </w:r>
            <w:r w:rsidRPr="00311656">
              <w:rPr>
                <w:sz w:val="22"/>
                <w:lang w:bidi="sv-SE"/>
              </w:rPr>
              <w:t>–</w:t>
            </w:r>
            <w:r w:rsidRPr="00311656">
              <w:rPr>
                <w:sz w:val="22"/>
              </w:rPr>
              <w:t>2015</w:t>
            </w:r>
            <w:r w:rsidRPr="00311656">
              <w:rPr>
                <w:sz w:val="22"/>
              </w:rPr>
              <w:br/>
              <w:t xml:space="preserve">Mitt andra sommarjobb var på Ericsson AB där jag ansvarade för produktion av mösterkort. Iordningställande av maskiner samt underhåll under körningar.  </w:t>
            </w:r>
          </w:p>
          <w:p w14:paraId="1257A632" w14:textId="478F9212" w:rsidR="009C3277" w:rsidRDefault="009C3277" w:rsidP="009C3277"/>
          <w:p w14:paraId="69E3A86F" w14:textId="5DC199BE" w:rsidR="009C3277" w:rsidRDefault="009C3277" w:rsidP="009C3277"/>
          <w:p w14:paraId="6733EBAF" w14:textId="1C82487B" w:rsidR="009C3277" w:rsidRDefault="009C3277" w:rsidP="009C3277"/>
          <w:p w14:paraId="4D23692E" w14:textId="6286E306" w:rsidR="009C3277" w:rsidRDefault="009C3277" w:rsidP="009C3277"/>
          <w:p w14:paraId="6BC04ACC" w14:textId="4B026A59" w:rsidR="009C3277" w:rsidRDefault="009C3277" w:rsidP="009C3277"/>
          <w:p w14:paraId="36B6A416" w14:textId="17C1ABF9" w:rsidR="009C3277" w:rsidRDefault="009C3277" w:rsidP="009C3277"/>
          <w:p w14:paraId="21579D09" w14:textId="77777777" w:rsidR="009C3277" w:rsidRPr="009C3277" w:rsidRDefault="009C3277" w:rsidP="009C3277"/>
          <w:p w14:paraId="1097A04A" w14:textId="48C8890A" w:rsidR="00E8477D" w:rsidRPr="00311656" w:rsidRDefault="00E8477D" w:rsidP="00F85232">
            <w:pPr>
              <w:pStyle w:val="Rubrik2"/>
              <w:rPr>
                <w:szCs w:val="28"/>
                <w:lang w:bidi="sv-SE"/>
              </w:rPr>
            </w:pPr>
            <w:r w:rsidRPr="00311656">
              <w:rPr>
                <w:szCs w:val="28"/>
                <w:lang w:bidi="sv-SE"/>
              </w:rPr>
              <w:t>Övrigt</w:t>
            </w:r>
          </w:p>
          <w:p w14:paraId="123FC1D9" w14:textId="7F8059FE" w:rsidR="00A36C06" w:rsidRPr="00311656" w:rsidRDefault="00921332" w:rsidP="00F85232">
            <w:pPr>
              <w:rPr>
                <w:sz w:val="22"/>
              </w:rPr>
            </w:pPr>
            <w:r w:rsidRPr="00311656">
              <w:rPr>
                <w:b/>
                <w:sz w:val="22"/>
                <w:lang w:bidi="sv-SE"/>
              </w:rPr>
              <w:t>Uppstart av eget företag</w:t>
            </w:r>
            <w:r w:rsidRPr="00311656">
              <w:rPr>
                <w:lang w:bidi="sv-SE"/>
              </w:rPr>
              <w:t xml:space="preserve"> </w:t>
            </w:r>
            <w:r w:rsidRPr="00311656">
              <w:rPr>
                <w:lang w:bidi="sv-SE"/>
              </w:rPr>
              <w:br/>
            </w:r>
            <w:r w:rsidRPr="00311656">
              <w:rPr>
                <w:sz w:val="22"/>
              </w:rPr>
              <w:t>201</w:t>
            </w:r>
            <w:r w:rsidR="00A36C06" w:rsidRPr="00311656">
              <w:rPr>
                <w:sz w:val="22"/>
              </w:rPr>
              <w:t>8</w:t>
            </w:r>
            <w:r w:rsidRPr="00311656">
              <w:rPr>
                <w:sz w:val="22"/>
              </w:rPr>
              <w:t xml:space="preserve"> – </w:t>
            </w:r>
            <w:r w:rsidR="00CE2AB5" w:rsidRPr="00311656">
              <w:rPr>
                <w:sz w:val="22"/>
              </w:rPr>
              <w:t>2019</w:t>
            </w:r>
          </w:p>
          <w:p w14:paraId="503E2C8F" w14:textId="32F66603" w:rsidR="00F85232" w:rsidRPr="00311656" w:rsidRDefault="00A36C06" w:rsidP="00F85232">
            <w:pPr>
              <w:rPr>
                <w:lang w:bidi="sv-SE"/>
              </w:rPr>
            </w:pPr>
            <w:r w:rsidRPr="00311656">
              <w:rPr>
                <w:sz w:val="22"/>
              </w:rPr>
              <w:t xml:space="preserve">Under hösten 2018 fick jag en idé på en produkt som jag under 2019 har arbetat med på min fritid. </w:t>
            </w:r>
            <w:r w:rsidR="00442B2C" w:rsidRPr="00311656">
              <w:rPr>
                <w:sz w:val="22"/>
              </w:rPr>
              <w:t>Planering, marknadsföring</w:t>
            </w:r>
            <w:r w:rsidR="006E4D83" w:rsidRPr="00311656">
              <w:rPr>
                <w:sz w:val="22"/>
              </w:rPr>
              <w:t xml:space="preserve">, </w:t>
            </w:r>
            <w:r w:rsidR="00442B2C" w:rsidRPr="00311656">
              <w:rPr>
                <w:sz w:val="22"/>
              </w:rPr>
              <w:t>kundbemötande</w:t>
            </w:r>
            <w:r w:rsidR="006E4D83" w:rsidRPr="00311656">
              <w:rPr>
                <w:sz w:val="22"/>
              </w:rPr>
              <w:t xml:space="preserve"> och produktutveckling</w:t>
            </w:r>
            <w:r w:rsidR="00442B2C" w:rsidRPr="00311656">
              <w:rPr>
                <w:sz w:val="22"/>
              </w:rPr>
              <w:t xml:space="preserve"> är något </w:t>
            </w:r>
            <w:r w:rsidR="00B96626" w:rsidRPr="00311656">
              <w:rPr>
                <w:sz w:val="22"/>
              </w:rPr>
              <w:t xml:space="preserve">som jag arbetat och </w:t>
            </w:r>
            <w:r w:rsidR="009A76F9" w:rsidRPr="00311656">
              <w:rPr>
                <w:sz w:val="22"/>
              </w:rPr>
              <w:t xml:space="preserve">utvecklats mycket i. </w:t>
            </w:r>
            <w:r w:rsidRPr="00311656">
              <w:rPr>
                <w:sz w:val="22"/>
              </w:rPr>
              <w:t xml:space="preserve"> </w:t>
            </w:r>
            <w:r w:rsidR="00921332" w:rsidRPr="00311656">
              <w:rPr>
                <w:lang w:bidi="sv-SE"/>
              </w:rPr>
              <w:t xml:space="preserve"> </w:t>
            </w:r>
          </w:p>
          <w:sdt>
            <w:sdtPr>
              <w:rPr>
                <w:sz w:val="24"/>
                <w:szCs w:val="24"/>
              </w:rPr>
              <w:id w:val="1669594239"/>
              <w:placeholder>
                <w:docPart w:val="338E07F96A4647A8869F30531B466FFC"/>
              </w:placeholder>
              <w:temporary/>
              <w:showingPlcHdr/>
              <w15:appearance w15:val="hidden"/>
            </w:sdtPr>
            <w:sdtEndPr/>
            <w:sdtContent>
              <w:p w14:paraId="7D1C8418" w14:textId="611DE8D4" w:rsidR="006078D5" w:rsidRPr="00311656" w:rsidRDefault="006078D5" w:rsidP="001B1FB5">
                <w:pPr>
                  <w:pStyle w:val="Rubrik2"/>
                  <w:rPr>
                    <w:sz w:val="24"/>
                    <w:szCs w:val="24"/>
                  </w:rPr>
                </w:pPr>
                <w:r w:rsidRPr="00311656">
                  <w:rPr>
                    <w:rStyle w:val="Rubrik2Char"/>
                    <w:b/>
                    <w:szCs w:val="22"/>
                    <w:lang w:bidi="sv-SE"/>
                  </w:rPr>
                  <w:t>KOMPETENSER</w:t>
                </w:r>
              </w:p>
            </w:sdtContent>
          </w:sdt>
          <w:p w14:paraId="4A047CF6" w14:textId="77777777" w:rsidR="006078D5" w:rsidRPr="00311656" w:rsidRDefault="006078D5" w:rsidP="001B1FB5">
            <w:pPr>
              <w:pStyle w:val="Liststycke"/>
              <w:numPr>
                <w:ilvl w:val="0"/>
                <w:numId w:val="1"/>
              </w:numPr>
              <w:rPr>
                <w:color w:val="000000" w:themeColor="text1"/>
                <w:sz w:val="22"/>
              </w:rPr>
            </w:pPr>
            <w:r w:rsidRPr="00311656">
              <w:rPr>
                <w:color w:val="000000" w:themeColor="text1"/>
                <w:sz w:val="22"/>
              </w:rPr>
              <w:t>Svenska som modersmål</w:t>
            </w:r>
          </w:p>
          <w:p w14:paraId="293AC71B" w14:textId="77777777" w:rsidR="006078D5" w:rsidRPr="00311656" w:rsidRDefault="006078D5" w:rsidP="001B1FB5">
            <w:pPr>
              <w:pStyle w:val="Liststycke"/>
              <w:numPr>
                <w:ilvl w:val="0"/>
                <w:numId w:val="1"/>
              </w:numPr>
              <w:rPr>
                <w:color w:val="000000" w:themeColor="text1"/>
                <w:sz w:val="22"/>
              </w:rPr>
            </w:pPr>
            <w:r w:rsidRPr="00311656">
              <w:rPr>
                <w:color w:val="000000" w:themeColor="text1"/>
                <w:sz w:val="22"/>
              </w:rPr>
              <w:t xml:space="preserve">Engelska goda kunskaper i både tal och skrift </w:t>
            </w:r>
          </w:p>
          <w:p w14:paraId="4EF51333" w14:textId="77777777" w:rsidR="006078D5" w:rsidRPr="00311656" w:rsidRDefault="006078D5" w:rsidP="001B1FB5">
            <w:pPr>
              <w:pStyle w:val="Liststycke"/>
              <w:numPr>
                <w:ilvl w:val="0"/>
                <w:numId w:val="1"/>
              </w:numPr>
              <w:rPr>
                <w:color w:val="000000" w:themeColor="text1"/>
                <w:sz w:val="22"/>
              </w:rPr>
            </w:pPr>
            <w:r w:rsidRPr="00311656">
              <w:rPr>
                <w:color w:val="000000" w:themeColor="text1"/>
                <w:sz w:val="22"/>
              </w:rPr>
              <w:t xml:space="preserve">B Körkort och tillgång till bil </w:t>
            </w:r>
          </w:p>
          <w:p w14:paraId="5FD2AEB5" w14:textId="0DE40ECF" w:rsidR="009A76F9" w:rsidRDefault="006078D5" w:rsidP="009A76F9">
            <w:pPr>
              <w:pStyle w:val="Liststycke"/>
              <w:numPr>
                <w:ilvl w:val="0"/>
                <w:numId w:val="1"/>
              </w:numPr>
              <w:rPr>
                <w:color w:val="000000" w:themeColor="text1"/>
                <w:sz w:val="22"/>
              </w:rPr>
            </w:pPr>
            <w:r w:rsidRPr="00311656">
              <w:rPr>
                <w:color w:val="000000" w:themeColor="text1"/>
                <w:sz w:val="22"/>
              </w:rPr>
              <w:t xml:space="preserve">Truckkort </w:t>
            </w:r>
          </w:p>
          <w:p w14:paraId="3FE65D07" w14:textId="02AC0C3C" w:rsidR="006078D5" w:rsidRPr="009A76F9" w:rsidRDefault="006078D5" w:rsidP="00311656">
            <w:pPr>
              <w:rPr>
                <w:color w:val="000000" w:themeColor="text1"/>
                <w:sz w:val="22"/>
              </w:rPr>
            </w:pPr>
          </w:p>
        </w:tc>
      </w:tr>
      <w:tr w:rsidR="006078D5" w14:paraId="45CB1EA0" w14:textId="77777777" w:rsidTr="00DB2367">
        <w:tc>
          <w:tcPr>
            <w:tcW w:w="3600" w:type="dxa"/>
          </w:tcPr>
          <w:p w14:paraId="0A861264" w14:textId="28105E11" w:rsidR="009A47D3" w:rsidRDefault="009A47D3" w:rsidP="008F1F1B">
            <w:pPr>
              <w:pStyle w:val="Rubrik3"/>
              <w:rPr>
                <w:szCs w:val="22"/>
              </w:rPr>
            </w:pPr>
            <w:r>
              <w:rPr>
                <w:szCs w:val="22"/>
              </w:rPr>
              <w:t>Profil</w:t>
            </w:r>
          </w:p>
          <w:p w14:paraId="16F56EDF" w14:textId="733200C2" w:rsidR="008F1F1B" w:rsidRPr="00311656" w:rsidRDefault="00DF788C" w:rsidP="00564F9D">
            <w:pPr>
              <w:pStyle w:val="Liststycke"/>
              <w:numPr>
                <w:ilvl w:val="0"/>
                <w:numId w:val="1"/>
              </w:numPr>
              <w:rPr>
                <w:sz w:val="22"/>
                <w:szCs w:val="28"/>
              </w:rPr>
            </w:pPr>
            <w:r w:rsidRPr="00311656">
              <w:rPr>
                <w:sz w:val="22"/>
                <w:szCs w:val="28"/>
              </w:rPr>
              <w:t>Mål</w:t>
            </w:r>
            <w:r w:rsidR="00834A30" w:rsidRPr="00311656">
              <w:rPr>
                <w:sz w:val="22"/>
                <w:szCs w:val="28"/>
              </w:rPr>
              <w:t xml:space="preserve">inriktad </w:t>
            </w:r>
          </w:p>
          <w:p w14:paraId="60540E68" w14:textId="7A261178" w:rsidR="00834A30" w:rsidRPr="00311656" w:rsidRDefault="00834A30" w:rsidP="00564F9D">
            <w:pPr>
              <w:pStyle w:val="Liststycke"/>
              <w:numPr>
                <w:ilvl w:val="0"/>
                <w:numId w:val="1"/>
              </w:numPr>
              <w:rPr>
                <w:sz w:val="22"/>
                <w:szCs w:val="28"/>
              </w:rPr>
            </w:pPr>
            <w:r w:rsidRPr="00311656">
              <w:rPr>
                <w:sz w:val="22"/>
                <w:szCs w:val="28"/>
              </w:rPr>
              <w:t xml:space="preserve">Snabblärd </w:t>
            </w:r>
          </w:p>
          <w:p w14:paraId="21791252" w14:textId="3880A6C0" w:rsidR="00EA773F" w:rsidRPr="00311656" w:rsidRDefault="00726F5C" w:rsidP="00564F9D">
            <w:pPr>
              <w:pStyle w:val="Liststycke"/>
              <w:numPr>
                <w:ilvl w:val="0"/>
                <w:numId w:val="1"/>
              </w:numPr>
              <w:rPr>
                <w:sz w:val="22"/>
                <w:szCs w:val="28"/>
              </w:rPr>
            </w:pPr>
            <w:proofErr w:type="spellStart"/>
            <w:r w:rsidRPr="00311656">
              <w:rPr>
                <w:sz w:val="22"/>
                <w:szCs w:val="28"/>
              </w:rPr>
              <w:t>Teamplayer</w:t>
            </w:r>
            <w:proofErr w:type="spellEnd"/>
            <w:r w:rsidRPr="00311656">
              <w:rPr>
                <w:sz w:val="22"/>
                <w:szCs w:val="28"/>
              </w:rPr>
              <w:t xml:space="preserve"> </w:t>
            </w:r>
          </w:p>
          <w:p w14:paraId="487348C0" w14:textId="77777777" w:rsidR="00167745" w:rsidRPr="00167745" w:rsidRDefault="00167745" w:rsidP="00167745"/>
          <w:sdt>
            <w:sdtPr>
              <w:rPr>
                <w:szCs w:val="22"/>
              </w:rPr>
              <w:id w:val="-1954003311"/>
              <w:placeholder>
                <w:docPart w:val="6F9E7F4B1BA041FFBE53FEF3CB60F815"/>
              </w:placeholder>
              <w:temporary/>
              <w:showingPlcHdr/>
              <w15:appearance w15:val="hidden"/>
            </w:sdtPr>
            <w:sdtEndPr/>
            <w:sdtContent>
              <w:p w14:paraId="4C6A3066" w14:textId="36DB93C1" w:rsidR="006078D5" w:rsidRPr="00103BB6" w:rsidRDefault="006078D5" w:rsidP="001B1FB5">
                <w:pPr>
                  <w:pStyle w:val="Rubrik3"/>
                  <w:rPr>
                    <w:szCs w:val="22"/>
                  </w:rPr>
                </w:pPr>
                <w:r w:rsidRPr="00103BB6">
                  <w:rPr>
                    <w:szCs w:val="22"/>
                    <w:lang w:bidi="sv-SE"/>
                  </w:rPr>
                  <w:t>Kontakt</w:t>
                </w:r>
              </w:p>
            </w:sdtContent>
          </w:sdt>
          <w:sdt>
            <w:sdtPr>
              <w:rPr>
                <w:sz w:val="22"/>
              </w:rPr>
              <w:id w:val="1111563247"/>
              <w:placeholder>
                <w:docPart w:val="DFB115D72B3242868BFFFEFD0B3E5BD8"/>
              </w:placeholder>
              <w:temporary/>
              <w:showingPlcHdr/>
              <w15:appearance w15:val="hidden"/>
            </w:sdtPr>
            <w:sdtEndPr/>
            <w:sdtContent>
              <w:p w14:paraId="20CF9D50" w14:textId="77777777" w:rsidR="006078D5" w:rsidRPr="00103BB6" w:rsidRDefault="006078D5" w:rsidP="001B1FB5">
                <w:pPr>
                  <w:rPr>
                    <w:sz w:val="22"/>
                  </w:rPr>
                </w:pPr>
                <w:r w:rsidRPr="00103BB6">
                  <w:rPr>
                    <w:b/>
                    <w:bCs/>
                    <w:sz w:val="22"/>
                    <w:lang w:bidi="sv-SE"/>
                  </w:rPr>
                  <w:t>TELEFON:</w:t>
                </w:r>
              </w:p>
            </w:sdtContent>
          </w:sdt>
          <w:p w14:paraId="57D2BAE3" w14:textId="77777777" w:rsidR="006078D5" w:rsidRPr="00103BB6" w:rsidRDefault="006078D5" w:rsidP="001B1FB5">
            <w:pPr>
              <w:rPr>
                <w:sz w:val="22"/>
              </w:rPr>
            </w:pPr>
            <w:r w:rsidRPr="00103BB6">
              <w:rPr>
                <w:sz w:val="22"/>
              </w:rPr>
              <w:t>0706542735</w:t>
            </w:r>
          </w:p>
          <w:p w14:paraId="4A58727A" w14:textId="77777777" w:rsidR="006078D5" w:rsidRPr="00103BB6" w:rsidRDefault="006078D5" w:rsidP="001B1FB5">
            <w:pPr>
              <w:rPr>
                <w:b/>
                <w:bCs/>
                <w:sz w:val="22"/>
              </w:rPr>
            </w:pPr>
          </w:p>
          <w:p w14:paraId="3E2C8E42" w14:textId="5E9DE828" w:rsidR="006078D5" w:rsidRDefault="009D08E9" w:rsidP="001B1FB5">
            <w:pPr>
              <w:rPr>
                <w:color w:val="DD8047" w:themeColor="accent2"/>
                <w:sz w:val="22"/>
                <w:u w:val="single"/>
              </w:rPr>
            </w:pPr>
            <w:sdt>
              <w:sdtPr>
                <w:rPr>
                  <w:b/>
                  <w:bCs/>
                  <w:sz w:val="22"/>
                </w:rPr>
                <w:id w:val="-240260293"/>
                <w:placeholder>
                  <w:docPart w:val="0466C47B59224483853DA1CCF9302280"/>
                </w:placeholder>
                <w:temporary/>
                <w:showingPlcHdr/>
                <w15:appearance w15:val="hidden"/>
              </w:sdtPr>
              <w:sdtEndPr/>
              <w:sdtContent>
                <w:r w:rsidR="006078D5" w:rsidRPr="00103BB6">
                  <w:rPr>
                    <w:b/>
                    <w:bCs/>
                    <w:sz w:val="22"/>
                    <w:lang w:bidi="sv-SE"/>
                  </w:rPr>
                  <w:t>E-POST:</w:t>
                </w:r>
              </w:sdtContent>
            </w:sdt>
            <w:r w:rsidR="006078D5" w:rsidRPr="00103BB6">
              <w:rPr>
                <w:b/>
                <w:bCs/>
                <w:sz w:val="22"/>
              </w:rPr>
              <w:br/>
            </w:r>
            <w:hyperlink r:id="rId12" w:history="1">
              <w:r w:rsidR="00311656" w:rsidRPr="004D0F38">
                <w:rPr>
                  <w:rStyle w:val="Hyperlnk"/>
                  <w:sz w:val="22"/>
                </w:rPr>
                <w:t>johanssonida1996@gmail.com</w:t>
              </w:r>
            </w:hyperlink>
          </w:p>
          <w:p w14:paraId="2E23324C" w14:textId="6AE027F0" w:rsidR="00311656" w:rsidRDefault="00311656" w:rsidP="001B1FB5">
            <w:pPr>
              <w:rPr>
                <w:color w:val="DD8047" w:themeColor="accent2"/>
                <w:sz w:val="22"/>
                <w:u w:val="single"/>
              </w:rPr>
            </w:pPr>
          </w:p>
          <w:p w14:paraId="5131E85D" w14:textId="77777777" w:rsidR="00311656" w:rsidRDefault="00311656" w:rsidP="001B1FB5">
            <w:pPr>
              <w:rPr>
                <w:color w:val="000000" w:themeColor="text1"/>
                <w:sz w:val="22"/>
              </w:rPr>
            </w:pPr>
            <w:r w:rsidRPr="00311656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lang w:bidi="sv-SE"/>
              </w:rPr>
              <w:t>Referenser</w:t>
            </w:r>
            <w:r w:rsidRPr="00311656">
              <w:rPr>
                <w:color w:val="000000" w:themeColor="text1"/>
                <w:sz w:val="22"/>
              </w:rPr>
              <w:t xml:space="preserve"> </w:t>
            </w:r>
          </w:p>
          <w:p w14:paraId="3469011F" w14:textId="19D666C9" w:rsidR="00311656" w:rsidRPr="00103BB6" w:rsidRDefault="00311656" w:rsidP="001B1FB5">
            <w:pPr>
              <w:rPr>
                <w:b/>
                <w:bCs/>
                <w:sz w:val="22"/>
              </w:rPr>
            </w:pPr>
            <w:r w:rsidRPr="00311656">
              <w:rPr>
                <w:color w:val="000000" w:themeColor="text1"/>
                <w:sz w:val="22"/>
              </w:rPr>
              <w:t>lämnas på begäran</w:t>
            </w:r>
            <w:r w:rsidRPr="0099786F">
              <w:rPr>
                <w:color w:val="000000" w:themeColor="text1"/>
                <w:sz w:val="20"/>
                <w:szCs w:val="20"/>
              </w:rPr>
              <w:t>.</w:t>
            </w:r>
          </w:p>
          <w:p w14:paraId="62901DA1" w14:textId="77777777" w:rsidR="006078D5" w:rsidRPr="004D3011" w:rsidRDefault="006078D5" w:rsidP="001B1FB5"/>
        </w:tc>
        <w:tc>
          <w:tcPr>
            <w:tcW w:w="720" w:type="dxa"/>
          </w:tcPr>
          <w:p w14:paraId="4DCD898C" w14:textId="77777777" w:rsidR="006078D5" w:rsidRDefault="006078D5" w:rsidP="001B1FB5">
            <w:pPr>
              <w:tabs>
                <w:tab w:val="left" w:pos="990"/>
              </w:tabs>
            </w:pPr>
          </w:p>
        </w:tc>
        <w:tc>
          <w:tcPr>
            <w:tcW w:w="6183" w:type="dxa"/>
            <w:vMerge/>
          </w:tcPr>
          <w:p w14:paraId="3DD5953D" w14:textId="7E7BA7E5" w:rsidR="006078D5" w:rsidRPr="00BB26FE" w:rsidRDefault="006078D5" w:rsidP="001B1FB5">
            <w:pPr>
              <w:ind w:left="360"/>
              <w:rPr>
                <w:color w:val="000000" w:themeColor="text1"/>
                <w:sz w:val="22"/>
              </w:rPr>
            </w:pPr>
          </w:p>
        </w:tc>
      </w:tr>
    </w:tbl>
    <w:p w14:paraId="1C62B552" w14:textId="77777777" w:rsidR="0043117B" w:rsidRDefault="009D08E9" w:rsidP="000C45FF">
      <w:pPr>
        <w:tabs>
          <w:tab w:val="left" w:pos="990"/>
        </w:tabs>
      </w:pPr>
    </w:p>
    <w:sectPr w:rsidR="0043117B" w:rsidSect="006078D5">
      <w:headerReference w:type="default" r:id="rId13"/>
      <w:pgSz w:w="11906" w:h="16838" w:code="9"/>
      <w:pgMar w:top="238" w:right="720" w:bottom="680" w:left="720" w:header="113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023C3" w14:textId="77777777" w:rsidR="009D08E9" w:rsidRDefault="009D08E9" w:rsidP="000C45FF">
      <w:r>
        <w:separator/>
      </w:r>
    </w:p>
  </w:endnote>
  <w:endnote w:type="continuationSeparator" w:id="0">
    <w:p w14:paraId="6A11E805" w14:textId="77777777" w:rsidR="009D08E9" w:rsidRDefault="009D08E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A8C66" w14:textId="77777777" w:rsidR="009D08E9" w:rsidRDefault="009D08E9" w:rsidP="000C45FF">
      <w:r>
        <w:separator/>
      </w:r>
    </w:p>
  </w:footnote>
  <w:footnote w:type="continuationSeparator" w:id="0">
    <w:p w14:paraId="7D0AAE7B" w14:textId="77777777" w:rsidR="009D08E9" w:rsidRDefault="009D08E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00381" w14:textId="77777777" w:rsidR="000C45FF" w:rsidRDefault="000C45FF">
    <w:pPr>
      <w:pStyle w:val="Sidhuvud"/>
    </w:pPr>
    <w:r>
      <w:rPr>
        <w:noProof/>
        <w:lang w:bidi="sv-SE"/>
      </w:rPr>
      <w:drawing>
        <wp:anchor distT="0" distB="0" distL="114300" distR="114300" simplePos="0" relativeHeight="251658240" behindDoc="1" locked="0" layoutInCell="1" allowOverlap="1" wp14:anchorId="640CFA4C" wp14:editId="60EB300A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12" name="Grafik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5D79C0"/>
    <w:multiLevelType w:val="hybridMultilevel"/>
    <w:tmpl w:val="ECF2B996"/>
    <w:lvl w:ilvl="0" w:tplc="59BE2544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00A0B"/>
    <w:multiLevelType w:val="hybridMultilevel"/>
    <w:tmpl w:val="18C6C102"/>
    <w:lvl w:ilvl="0" w:tplc="041D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2113E"/>
    <w:multiLevelType w:val="hybridMultilevel"/>
    <w:tmpl w:val="536E382A"/>
    <w:lvl w:ilvl="0" w:tplc="041D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D44EF7"/>
    <w:multiLevelType w:val="hybridMultilevel"/>
    <w:tmpl w:val="3A5E8B0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1D78C2"/>
    <w:multiLevelType w:val="hybridMultilevel"/>
    <w:tmpl w:val="DE8A0C6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F56B00"/>
    <w:multiLevelType w:val="hybridMultilevel"/>
    <w:tmpl w:val="7FCC4986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68"/>
    <w:rsid w:val="00000876"/>
    <w:rsid w:val="000321E7"/>
    <w:rsid w:val="00036450"/>
    <w:rsid w:val="00065FF8"/>
    <w:rsid w:val="000919A6"/>
    <w:rsid w:val="00094499"/>
    <w:rsid w:val="000C45FF"/>
    <w:rsid w:val="000E3FD1"/>
    <w:rsid w:val="00103BB6"/>
    <w:rsid w:val="00112054"/>
    <w:rsid w:val="00116754"/>
    <w:rsid w:val="001525E1"/>
    <w:rsid w:val="00167745"/>
    <w:rsid w:val="00180329"/>
    <w:rsid w:val="0019001F"/>
    <w:rsid w:val="00190E48"/>
    <w:rsid w:val="001A74A5"/>
    <w:rsid w:val="001B1FB5"/>
    <w:rsid w:val="001B2ABD"/>
    <w:rsid w:val="001E0391"/>
    <w:rsid w:val="001E1759"/>
    <w:rsid w:val="001F1ECC"/>
    <w:rsid w:val="002400EB"/>
    <w:rsid w:val="00256CF7"/>
    <w:rsid w:val="002817A4"/>
    <w:rsid w:val="00281FD5"/>
    <w:rsid w:val="00293A8B"/>
    <w:rsid w:val="002A085B"/>
    <w:rsid w:val="002E3967"/>
    <w:rsid w:val="00302286"/>
    <w:rsid w:val="0030481B"/>
    <w:rsid w:val="0030661A"/>
    <w:rsid w:val="00311656"/>
    <w:rsid w:val="003156FC"/>
    <w:rsid w:val="003254B5"/>
    <w:rsid w:val="0036358B"/>
    <w:rsid w:val="0037121F"/>
    <w:rsid w:val="00371CEC"/>
    <w:rsid w:val="00392AEF"/>
    <w:rsid w:val="003A598D"/>
    <w:rsid w:val="003A6B7D"/>
    <w:rsid w:val="003B06CA"/>
    <w:rsid w:val="003C036A"/>
    <w:rsid w:val="003C0CA9"/>
    <w:rsid w:val="004071FC"/>
    <w:rsid w:val="0044083D"/>
    <w:rsid w:val="00442B2C"/>
    <w:rsid w:val="00445947"/>
    <w:rsid w:val="004813B3"/>
    <w:rsid w:val="00486A0F"/>
    <w:rsid w:val="00496591"/>
    <w:rsid w:val="004C0D46"/>
    <w:rsid w:val="004C365C"/>
    <w:rsid w:val="004C63E4"/>
    <w:rsid w:val="004D3011"/>
    <w:rsid w:val="005036EA"/>
    <w:rsid w:val="005262AC"/>
    <w:rsid w:val="005315B6"/>
    <w:rsid w:val="0054019D"/>
    <w:rsid w:val="00564F9D"/>
    <w:rsid w:val="00594DCF"/>
    <w:rsid w:val="005A2583"/>
    <w:rsid w:val="005A3837"/>
    <w:rsid w:val="005D00BD"/>
    <w:rsid w:val="005E31F8"/>
    <w:rsid w:val="005E39D5"/>
    <w:rsid w:val="00600670"/>
    <w:rsid w:val="006078D5"/>
    <w:rsid w:val="0062123A"/>
    <w:rsid w:val="00646E75"/>
    <w:rsid w:val="006771D0"/>
    <w:rsid w:val="00691E24"/>
    <w:rsid w:val="006C6F76"/>
    <w:rsid w:val="006D1BFA"/>
    <w:rsid w:val="006D70B0"/>
    <w:rsid w:val="006E4D83"/>
    <w:rsid w:val="006F036B"/>
    <w:rsid w:val="00715FCB"/>
    <w:rsid w:val="00726F5C"/>
    <w:rsid w:val="00743101"/>
    <w:rsid w:val="007775E1"/>
    <w:rsid w:val="007867A0"/>
    <w:rsid w:val="007927F5"/>
    <w:rsid w:val="00802CA0"/>
    <w:rsid w:val="00802DF4"/>
    <w:rsid w:val="00826154"/>
    <w:rsid w:val="00834A30"/>
    <w:rsid w:val="008576FF"/>
    <w:rsid w:val="008905D7"/>
    <w:rsid w:val="008A065C"/>
    <w:rsid w:val="008A29F1"/>
    <w:rsid w:val="008B46FB"/>
    <w:rsid w:val="008F1F1B"/>
    <w:rsid w:val="00921332"/>
    <w:rsid w:val="009260CD"/>
    <w:rsid w:val="00952C25"/>
    <w:rsid w:val="0099786F"/>
    <w:rsid w:val="009A47D3"/>
    <w:rsid w:val="009A76F9"/>
    <w:rsid w:val="009C3277"/>
    <w:rsid w:val="009D08E9"/>
    <w:rsid w:val="009D0B33"/>
    <w:rsid w:val="00A06CB2"/>
    <w:rsid w:val="00A2118D"/>
    <w:rsid w:val="00A23863"/>
    <w:rsid w:val="00A36C06"/>
    <w:rsid w:val="00A47AD4"/>
    <w:rsid w:val="00AA39ED"/>
    <w:rsid w:val="00AB0DCD"/>
    <w:rsid w:val="00AC3858"/>
    <w:rsid w:val="00AD76E2"/>
    <w:rsid w:val="00AE477C"/>
    <w:rsid w:val="00AE541A"/>
    <w:rsid w:val="00AE7882"/>
    <w:rsid w:val="00B20152"/>
    <w:rsid w:val="00B23B0A"/>
    <w:rsid w:val="00B359E4"/>
    <w:rsid w:val="00B57D98"/>
    <w:rsid w:val="00B63421"/>
    <w:rsid w:val="00B70850"/>
    <w:rsid w:val="00B96626"/>
    <w:rsid w:val="00B978D8"/>
    <w:rsid w:val="00BB26FE"/>
    <w:rsid w:val="00BE5EF3"/>
    <w:rsid w:val="00C066B6"/>
    <w:rsid w:val="00C22DF2"/>
    <w:rsid w:val="00C36CC5"/>
    <w:rsid w:val="00C37BA1"/>
    <w:rsid w:val="00C4674C"/>
    <w:rsid w:val="00C506CF"/>
    <w:rsid w:val="00C72BED"/>
    <w:rsid w:val="00C9578B"/>
    <w:rsid w:val="00CA715E"/>
    <w:rsid w:val="00CB0055"/>
    <w:rsid w:val="00CB71F1"/>
    <w:rsid w:val="00CE2AB5"/>
    <w:rsid w:val="00D10F26"/>
    <w:rsid w:val="00D2522B"/>
    <w:rsid w:val="00D422DE"/>
    <w:rsid w:val="00D47066"/>
    <w:rsid w:val="00D5459D"/>
    <w:rsid w:val="00DA1F4D"/>
    <w:rsid w:val="00DA7CF7"/>
    <w:rsid w:val="00DB2367"/>
    <w:rsid w:val="00DC511D"/>
    <w:rsid w:val="00DD172A"/>
    <w:rsid w:val="00DD4B89"/>
    <w:rsid w:val="00DF1E01"/>
    <w:rsid w:val="00DF788C"/>
    <w:rsid w:val="00E162BF"/>
    <w:rsid w:val="00E25A26"/>
    <w:rsid w:val="00E4381A"/>
    <w:rsid w:val="00E43BF7"/>
    <w:rsid w:val="00E46568"/>
    <w:rsid w:val="00E55D74"/>
    <w:rsid w:val="00E8477D"/>
    <w:rsid w:val="00E94514"/>
    <w:rsid w:val="00EA773F"/>
    <w:rsid w:val="00ED0306"/>
    <w:rsid w:val="00EE0350"/>
    <w:rsid w:val="00EF1841"/>
    <w:rsid w:val="00F2650F"/>
    <w:rsid w:val="00F60274"/>
    <w:rsid w:val="00F77FB9"/>
    <w:rsid w:val="00F85232"/>
    <w:rsid w:val="00F85385"/>
    <w:rsid w:val="00FB068F"/>
    <w:rsid w:val="00FC5223"/>
    <w:rsid w:val="00FC5BB7"/>
    <w:rsid w:val="00FF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4BA90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sv-SE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Rubrik1">
    <w:name w:val="heading 1"/>
    <w:basedOn w:val="Normal"/>
    <w:next w:val="Normal"/>
    <w:link w:val="Rubrik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Rubrik3">
    <w:name w:val="heading 3"/>
    <w:basedOn w:val="Normal"/>
    <w:next w:val="Normal"/>
    <w:link w:val="Rubrik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Rubrik4">
    <w:name w:val="heading 4"/>
    <w:basedOn w:val="Normal"/>
    <w:next w:val="Normal"/>
    <w:link w:val="Rubrik4Char"/>
    <w:uiPriority w:val="9"/>
    <w:qFormat/>
    <w:rsid w:val="00B359E4"/>
    <w:pPr>
      <w:outlineLvl w:val="3"/>
    </w:pPr>
    <w:rPr>
      <w:b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2Char">
    <w:name w:val="Rubrik 2 Char"/>
    <w:basedOn w:val="Standardstycketeckensnitt"/>
    <w:link w:val="Rubrik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Rubrik">
    <w:name w:val="Title"/>
    <w:basedOn w:val="Normal"/>
    <w:next w:val="Normal"/>
    <w:link w:val="Rubrik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RubrikChar">
    <w:name w:val="Rubrik Char"/>
    <w:basedOn w:val="Standardstycketeckensnitt"/>
    <w:link w:val="Rubrik"/>
    <w:uiPriority w:val="10"/>
    <w:rsid w:val="001B2ABD"/>
    <w:rPr>
      <w:caps/>
      <w:color w:val="000000" w:themeColor="text1"/>
      <w:sz w:val="96"/>
      <w:szCs w:val="76"/>
    </w:rPr>
  </w:style>
  <w:style w:type="character" w:styleId="Betoning">
    <w:name w:val="Emphasis"/>
    <w:basedOn w:val="Standardstycketeckensnitt"/>
    <w:uiPriority w:val="11"/>
    <w:semiHidden/>
    <w:qFormat/>
    <w:rsid w:val="00E25A26"/>
    <w:rPr>
      <w:i/>
      <w:iCs/>
    </w:rPr>
  </w:style>
  <w:style w:type="character" w:customStyle="1" w:styleId="Rubrik1Char">
    <w:name w:val="Rubrik 1 Char"/>
    <w:basedOn w:val="Standardstycketeckensnitt"/>
    <w:link w:val="Rubrik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um">
    <w:name w:val="Date"/>
    <w:basedOn w:val="Normal"/>
    <w:next w:val="Normal"/>
    <w:link w:val="DatumChar"/>
    <w:uiPriority w:val="99"/>
    <w:rsid w:val="00036450"/>
  </w:style>
  <w:style w:type="character" w:customStyle="1" w:styleId="DatumChar">
    <w:name w:val="Datum Char"/>
    <w:basedOn w:val="Standardstycketeckensnitt"/>
    <w:link w:val="Datum"/>
    <w:uiPriority w:val="99"/>
    <w:rsid w:val="00036450"/>
    <w:rPr>
      <w:sz w:val="18"/>
      <w:szCs w:val="22"/>
    </w:rPr>
  </w:style>
  <w:style w:type="character" w:styleId="Hyperlnk">
    <w:name w:val="Hyperlink"/>
    <w:basedOn w:val="Standardstycketeckensnitt"/>
    <w:uiPriority w:val="99"/>
    <w:unhideWhenUsed/>
    <w:rsid w:val="00281FD5"/>
    <w:rPr>
      <w:color w:val="B85A22" w:themeColor="accent2" w:themeShade="BF"/>
      <w:u w:val="single"/>
    </w:rPr>
  </w:style>
  <w:style w:type="character" w:styleId="Olstomnmnande">
    <w:name w:val="Unresolved Mention"/>
    <w:basedOn w:val="Standardstycketeckensnitt"/>
    <w:uiPriority w:val="99"/>
    <w:semiHidden/>
    <w:rsid w:val="004813B3"/>
    <w:rPr>
      <w:color w:val="605E5C"/>
      <w:shd w:val="clear" w:color="auto" w:fill="E1DFDD"/>
    </w:rPr>
  </w:style>
  <w:style w:type="paragraph" w:styleId="Sidhuvud">
    <w:name w:val="header"/>
    <w:basedOn w:val="Normal"/>
    <w:link w:val="Sidhuvud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0C45FF"/>
    <w:rPr>
      <w:sz w:val="22"/>
      <w:szCs w:val="22"/>
    </w:rPr>
  </w:style>
  <w:style w:type="paragraph" w:styleId="Sidfot">
    <w:name w:val="footer"/>
    <w:basedOn w:val="Normal"/>
    <w:link w:val="Sidfot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0C45FF"/>
    <w:rPr>
      <w:sz w:val="22"/>
      <w:szCs w:val="22"/>
    </w:rPr>
  </w:style>
  <w:style w:type="table" w:styleId="Tabellrutnt">
    <w:name w:val="Table Grid"/>
    <w:basedOn w:val="Normaltabel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shllartext">
    <w:name w:val="Placeholder Text"/>
    <w:basedOn w:val="Standardstycketeckensnitt"/>
    <w:uiPriority w:val="99"/>
    <w:semiHidden/>
    <w:rsid w:val="001B2ABD"/>
    <w:rPr>
      <w:color w:val="808080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Rubrik3Char">
    <w:name w:val="Rubrik 3 Char"/>
    <w:basedOn w:val="Standardstycketeckensnitt"/>
    <w:link w:val="Rubrik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Rubrik4Char">
    <w:name w:val="Rubrik 4 Char"/>
    <w:basedOn w:val="Standardstycketeckensnitt"/>
    <w:link w:val="Rubrik4"/>
    <w:uiPriority w:val="9"/>
    <w:rsid w:val="00B359E4"/>
    <w:rPr>
      <w:b/>
      <w:sz w:val="18"/>
      <w:szCs w:val="22"/>
    </w:rPr>
  </w:style>
  <w:style w:type="paragraph" w:styleId="Liststycke">
    <w:name w:val="List Paragraph"/>
    <w:basedOn w:val="Normal"/>
    <w:uiPriority w:val="34"/>
    <w:semiHidden/>
    <w:qFormat/>
    <w:rsid w:val="00190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johanssonida1996@gmail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lli\AppData\Roaming\Microsoft\Templates\Bl&#229;gr&#229;tt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4D89F1485C9467B898D958FF8AD200D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44DE2942-A78B-4044-BAB1-AE2AACB73B65}"/>
      </w:docPartPr>
      <w:docPartBody>
        <w:p w:rsidR="00DC26F5" w:rsidRDefault="00C75509" w:rsidP="00C75509">
          <w:pPr>
            <w:pStyle w:val="64D89F1485C9467B898D958FF8AD200D"/>
          </w:pPr>
          <w:r w:rsidRPr="00036450">
            <w:rPr>
              <w:lang w:bidi="sv-SE"/>
            </w:rPr>
            <w:t>UTBILDNING</w:t>
          </w:r>
        </w:p>
      </w:docPartBody>
    </w:docPart>
    <w:docPart>
      <w:docPartPr>
        <w:name w:val="C6DE73C9763D4ED7BAD9017DD688DEE4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0CB39A99-87FD-4E64-905D-BC671610471B}"/>
      </w:docPartPr>
      <w:docPartBody>
        <w:p w:rsidR="00DC26F5" w:rsidRDefault="00C75509" w:rsidP="00C75509">
          <w:pPr>
            <w:pStyle w:val="C6DE73C9763D4ED7BAD9017DD688DEE4"/>
          </w:pPr>
          <w:r w:rsidRPr="00036450">
            <w:rPr>
              <w:lang w:bidi="sv-SE"/>
            </w:rPr>
            <w:t>ARBETSLIVSERFARENHET</w:t>
          </w:r>
        </w:p>
      </w:docPartBody>
    </w:docPart>
    <w:docPart>
      <w:docPartPr>
        <w:name w:val="338E07F96A4647A8869F30531B466FFC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C33FE2ED-69C2-4D30-B91A-FF178866F3A3}"/>
      </w:docPartPr>
      <w:docPartBody>
        <w:p w:rsidR="00DC26F5" w:rsidRDefault="00C75509" w:rsidP="00C75509">
          <w:pPr>
            <w:pStyle w:val="338E07F96A4647A8869F30531B466FFC"/>
          </w:pPr>
          <w:r w:rsidRPr="00036450">
            <w:rPr>
              <w:rStyle w:val="Rubrik2Char"/>
              <w:lang w:bidi="sv-SE"/>
            </w:rPr>
            <w:t>KOMPETENSER</w:t>
          </w:r>
        </w:p>
      </w:docPartBody>
    </w:docPart>
    <w:docPart>
      <w:docPartPr>
        <w:name w:val="6F9E7F4B1BA041FFBE53FEF3CB60F815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99FBEC0-0E1D-464C-9E06-47AD3916041B}"/>
      </w:docPartPr>
      <w:docPartBody>
        <w:p w:rsidR="00DC26F5" w:rsidRDefault="00C75509" w:rsidP="00C75509">
          <w:pPr>
            <w:pStyle w:val="6F9E7F4B1BA041FFBE53FEF3CB60F815"/>
          </w:pPr>
          <w:r w:rsidRPr="00CB0055">
            <w:rPr>
              <w:lang w:bidi="sv-SE"/>
            </w:rPr>
            <w:t>Kontakt</w:t>
          </w:r>
        </w:p>
      </w:docPartBody>
    </w:docPart>
    <w:docPart>
      <w:docPartPr>
        <w:name w:val="DFB115D72B3242868BFFFEFD0B3E5BD8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136C0592-A9A2-4234-94F6-9AAE9C4C873C}"/>
      </w:docPartPr>
      <w:docPartBody>
        <w:p w:rsidR="00DC26F5" w:rsidRDefault="00C75509" w:rsidP="00C75509">
          <w:pPr>
            <w:pStyle w:val="DFB115D72B3242868BFFFEFD0B3E5BD8"/>
          </w:pPr>
          <w:r w:rsidRPr="004D3011">
            <w:rPr>
              <w:lang w:bidi="sv-SE"/>
            </w:rPr>
            <w:t>TELEFON:</w:t>
          </w:r>
        </w:p>
      </w:docPartBody>
    </w:docPart>
    <w:docPart>
      <w:docPartPr>
        <w:name w:val="0466C47B59224483853DA1CCF930228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81DCC53-CE18-44C4-B864-C2F1D8415B0A}"/>
      </w:docPartPr>
      <w:docPartBody>
        <w:p w:rsidR="00DC26F5" w:rsidRDefault="00C75509" w:rsidP="00C75509">
          <w:pPr>
            <w:pStyle w:val="0466C47B59224483853DA1CCF9302280"/>
          </w:pPr>
          <w:r w:rsidRPr="004D3011">
            <w:rPr>
              <w:lang w:bidi="sv-SE"/>
            </w:rPr>
            <w:t>E-POST: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47"/>
    <w:rsid w:val="00194D6B"/>
    <w:rsid w:val="0077371B"/>
    <w:rsid w:val="007B2D0B"/>
    <w:rsid w:val="00C75509"/>
    <w:rsid w:val="00CB6C47"/>
    <w:rsid w:val="00DC26F5"/>
    <w:rsid w:val="00DE2403"/>
    <w:rsid w:val="00FE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2">
    <w:name w:val="heading 2"/>
    <w:basedOn w:val="Normal"/>
    <w:next w:val="Normal"/>
    <w:link w:val="Rubrik2Char"/>
    <w:uiPriority w:val="9"/>
    <w:qFormat/>
    <w:rsid w:val="00C75509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Pr>
      <w:color w:val="C45911" w:themeColor="accent2" w:themeShade="BF"/>
      <w:u w:val="single"/>
    </w:rPr>
  </w:style>
  <w:style w:type="character" w:customStyle="1" w:styleId="Rubrik2Char">
    <w:name w:val="Rubrik 2 Char"/>
    <w:basedOn w:val="Standardstycketeckensnitt"/>
    <w:link w:val="Rubrik2"/>
    <w:uiPriority w:val="9"/>
    <w:rsid w:val="00C7550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64D89F1485C9467B898D958FF8AD200D">
    <w:name w:val="64D89F1485C9467B898D958FF8AD200D"/>
    <w:rsid w:val="00C75509"/>
  </w:style>
  <w:style w:type="paragraph" w:customStyle="1" w:styleId="C6DE73C9763D4ED7BAD9017DD688DEE4">
    <w:name w:val="C6DE73C9763D4ED7BAD9017DD688DEE4"/>
    <w:rsid w:val="00C75509"/>
  </w:style>
  <w:style w:type="paragraph" w:customStyle="1" w:styleId="338E07F96A4647A8869F30531B466FFC">
    <w:name w:val="338E07F96A4647A8869F30531B466FFC"/>
    <w:rsid w:val="00C75509"/>
  </w:style>
  <w:style w:type="paragraph" w:customStyle="1" w:styleId="6F9E7F4B1BA041FFBE53FEF3CB60F815">
    <w:name w:val="6F9E7F4B1BA041FFBE53FEF3CB60F815"/>
    <w:rsid w:val="00C75509"/>
  </w:style>
  <w:style w:type="paragraph" w:customStyle="1" w:styleId="DFB115D72B3242868BFFFEFD0B3E5BD8">
    <w:name w:val="DFB115D72B3242868BFFFEFD0B3E5BD8"/>
    <w:rsid w:val="00C75509"/>
  </w:style>
  <w:style w:type="paragraph" w:customStyle="1" w:styleId="0466C47B59224483853DA1CCF9302280">
    <w:name w:val="0466C47B59224483853DA1CCF9302280"/>
    <w:rsid w:val="00C75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Blågrått CV</Template>
  <TotalTime>0</TotalTime>
  <Pages>2</Pages>
  <Words>350</Words>
  <Characters>1858</Characters>
  <Application>Microsoft Office Word</Application>
  <DocSecurity>0</DocSecurity>
  <Lines>15</Lines>
  <Paragraphs>4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2021-02-23T19:56:00Z</dcterms:created>
  <dcterms:modified xsi:type="dcterms:W3CDTF">2021-02-23T19:56:00Z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